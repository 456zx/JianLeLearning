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2026-02-27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1.入职报到，刷脸录入，签合同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2.软件安装，包括引擎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3.学习热更知识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4.学习c#语法，对比与c++的区别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5.用单独编译热更项目的方式跑通了ilruntime的demo。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之前只会c++语法，c#语法部分与c++不同，需要多对比。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之前c++语法熟练，但c#语法没用过，所以这里重点做对比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今天学习c#语法的三个方面：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1.基本语法，数据类型有double，int，long等等，与c++语言基本相似。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2.引用类型，主要有object，dynamic，string三种，c++则有指针和引用的区分。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3.委托和强制转换，委托与uec++方法大致相同。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4.c#所有函数和变量都需要包含在类中，c++则不用。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明天继续学习c#语法和ilruntime热更知识，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学习unity的一些使用逻辑，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学习UniTask插件的相关内容。</w:t>
            </w:r>
            <w:r>
              <w:br/>
            </w:r>
            <w:r>
              <w:br/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