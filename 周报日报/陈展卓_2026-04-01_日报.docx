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2026-04-01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1.导入地图场景，制作了主角和休息动画</w:t>
            </w:r>
            <w:r>
              <w:br/>
            </w:r>
            <w:r>
              <w:drawing>
                <wp:inline distT="0" distR="0" distB="0" distL="0">
                  <wp:extent cx="4826000" cy="27940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279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2.制作了文件分类说明文档，解释每个部分预计做哪些内容，分类的依据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3.接入热更，写了些开始部分的逻辑。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4.网上找到一个可以自己挑选想要角色样貌，服装，动作的脚本，研究了代码，跟小恒商量后，小恒预将这个脚本写成逻辑接入热更。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之前的资源出现动画贴图消失，可能是资源有问题。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1.脚本文件可以通过找场景中放置的预制体，预制体中挂载了哪些脚本，再看脚本中传递了哪些值，入口在什么地方开始看。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2.看具体的功能可以通过先找关键的函数，找到这个函数在哪个地方调取可以通过调用堆栈或显示引用跳转。可以用vsstutio去捕获想看的所有变量/结构体，来获取断点时候的变量变化。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1.开始正式写主角攻击，转向，敌人生成，移动，关卡设计。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2.做简单的加点，增加属性，敌人攻击动画，敌人死亡动画逻辑。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