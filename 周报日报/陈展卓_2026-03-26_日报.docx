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2026-03-26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1.完成类元气骑士游戏制作，完成手机真机调试能够成功跑通逻辑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2.挑选3d游戏，选取一种战旗游戏作为下一款移植游戏，移植了游戏场景，将多余的绑定脚本移除。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3.读懂了此款游戏的代码逻辑，准备做后续移植工作。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4.测试了一款跑酷游戏，一款战旗游戏，一款2d肉鸽游戏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1通过微信开发者工具，连接usb在手机上调试游戏，游戏进不去，提示局域网连接出错，已切换到广域局域网。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解决：通过projectsetting-&gt;configuration-&gt;allow ownloads over http-&gt;always allowed解决问题，原因是调试不允许连接到不安全的http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2.需要通过将手机ip与电脑ip同步才能连接，先通过usb连接手机与电脑，将手机中usb网络共享开关打开，再查询手机的IP地址，最后通过设置项目hotfixbaseurl为手机的ip即可。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1.小游戏打包前，需要先将本地服务器断开，检查ip是否设置正确，微信打包插件是否被引擎识别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2.可以通过再网页输入ip的方式测试这个IP是否能用。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1.开始将场景剩余部分移植，制作场景预制体和ui预制体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2.将热更内容添加到新游戏中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3.再次检查之前类元气骑士真机测试是否正常</w:t>
            </w:r>
            <w:r>
              <w:br/>
            </w:r>
            <w:r>
              <w:br/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