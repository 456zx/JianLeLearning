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2026-04-02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1.制作敌人的json配表，玩家的配表，每波次的关卡信息配表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2.导入到程序中，根据配表内容在随机地点生成怪物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3.制作了更多敌人和精英怪的预制体</w:t>
            </w:r>
            <w:r>
              <w:br/>
            </w:r>
            <w:r>
              <w:drawing>
                <wp:inline distT="0" distR="0" distB="0" distL="0">
                  <wp:extent cx="4826000" cy="26416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264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json格式配表如果跟程序名字有不同的地方就会导致加载不出来，数据格式相同，如果json配的数据是1.1，但程序里相应的数据形式写成整数，则整个配表无法识别，需要仔细对比，尽量复制名字。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1.可以通过在入口处加一个按键按下再启动整个程序逻辑，这样就可以在设置热更后才进入断点，方便调试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2.sealed关键字代表这个类不能被继承，是最终形态</w:t>
            </w:r>
            <w:r>
              <w:br/>
            </w:r>
            <w:r>
              <w:br/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继续制作更多敌人预制体，区分精英怪和普通怪还有boss的资产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制作敌人攻击和主角攻击逻辑，平衡数值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制作整个第一章的80关关卡内容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增加主角的json配表，读表显示名字伤害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制作页面下方显示属性的ui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