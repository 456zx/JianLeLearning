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2026-03-11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1.对照元气骑士做怪物Json表格配置和程序处理表格逻辑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2.应用表格中怪物的阵型，生成时间和走路速度，发射子弹等等逻辑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3.完成怪物生成子弹，怪物销毁，怪物阵型等逻辑。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4.学习了fork暂存和解决冲突的用法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由于时序问题，导致怪物生成时间不对，执行逻辑混乱的问题，已解决。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出现空指针报错，配置表与程序中类对应字段错误的问题，已解决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出现调试跳不进去问题，发现是延时时间太短导致</w:t>
            </w:r>
            <w:r>
              <w:br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1.结构体是值类型，继承自valuetype，分配在栈区，在写法上没区别，C#默认权限为private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2.类是引用类型，分配在堆区，在写法上c#的A a相当于c++的A &amp; a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3.await是阻塞当前行直到逻辑结束。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4.forget方法可以跳过当前阻塞效果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5.通过link实现通过token同步销毁敌人和子弹。</w:t>
            </w:r>
            <w:r>
              <w:br/>
            </w:r>
            <w:r>
              <w:br/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继续做gameplay，找出api缺失方法，继续移植元气骑士游戏逻辑，尝试加一些新的逻辑效果。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