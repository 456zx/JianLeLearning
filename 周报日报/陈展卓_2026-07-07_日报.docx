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2026-07-07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1.尝试用安卓，ios，微信小游戏平台打包游戏，并解决相关错误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2.更新是功夫文档，增加打包部分的设置和相关问题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3.压缩过大的美术资源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4.下载完学习版33号远征队并体验美术效果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1.安卓打包报错</w:t>
            </w:r>
            <w:r>
              <w:br/>
            </w:r>
            <w:r>
              <w:drawing>
                <wp:inline distT="0" distR="0" distB="0" distL="0">
                  <wp:extent cx="4826000" cy="1778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可能为系统全局安装的 .NET / 环境变量污染，或是CLR 内部错误的问题，解决方法为删除根目录的lib文件夹清除缓存，因为中间层初步认为是没问题的，可能是缓存残留，然后检查了环境变量是否完整。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2.微信小游戏打包报错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报错提示包体过大，因为采用的是首包加载资源，需要将首包资源压缩到30mb内，于是将部分美术资源在纹理质量变化不大的情况下进行体积压缩，但体积依然不满足小于30mb。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改为cdn方式打包，需要远程存储资源，没有服务器所以暂时不采用这个方式。</w:t>
            </w:r>
            <w:r>
              <w:br/>
            </w:r>
            <w:r>
              <w:br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1.解决三个平台打包问题，更新打包问题汇总文档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2.开始做uerpg改造工作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