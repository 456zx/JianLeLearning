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2026-04-09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1.将ui主角的6维属性与按钮连接，点击时增加属性或增加攻击动画速度等。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2.修改主角攻击范围，修改敌人攻击范围，修改之前敌人进入玩家攻击范围玩家和敌人都会攻击的问题。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3.增加金币增长，增加json表中金币相关部分，增加了金币相关的ui和逻辑。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4.制作了血条，并将血条ui放置在了敌人和玩家的头顶显示。</w:t>
            </w:r>
            <w:r>
              <w:br/>
            </w:r>
            <w:r>
              <w:drawing>
                <wp:inline distT="0" distR="0" distB="0" distL="0">
                  <wp:extent cx="4826000" cy="27559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275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ui中的按钮需要在最外层添加射线检测组件，否则按钮会捕捉不到鼠标的点击事件。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1遇到了ui中按钮检测不到鼠标点击的问题，通过在最外层添加raycaster组件才能开始检测鼠标点击。</w:t>
            </w:r>
            <w:r>
              <w:br/>
            </w:r>
            <w:r>
              <w:drawing>
                <wp:inline distT="0" distR="0" distB="0" distL="0">
                  <wp:extent cx="4826000" cy="33274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332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2.canvasRenderer负责把canvas内包含的图形对象渲染到屏幕上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3.通过设置rendermode可以让ui覆盖到世界中，还是渲染到相机中，还是显示到世界位置中。</w:t>
            </w:r>
            <w:r>
              <w:br/>
            </w:r>
            <w:r>
              <w:drawing>
                <wp:inline distT="0" distR="0" distB="0" distL="0">
                  <wp:extent cx="4826000" cy="1181100"/>
                  <wp:docPr id="3" name="Drawing 3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4.可以通过参数的方式去控制动画播放速度</w:t>
            </w:r>
            <w:r>
              <w:br/>
            </w:r>
            <w:r>
              <w:drawing>
                <wp:inline distT="0" distR="0" distB="0" distL="0">
                  <wp:extent cx="4826000" cy="1866900"/>
                  <wp:docPr id="4" name="Drawing 4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5.预览器里按f可以聚焦到预制体的位置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1.将吸血的属性与生命值逻辑联动。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2.将血条ui绑定到对应角色的生命值，并实时显示真实生命值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3.制作精英怪和相关攻击移动逻辑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4.将金币属性连接到各个需要花费的属性。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5.制作敌人死亡掉落，掉落拾取的功能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