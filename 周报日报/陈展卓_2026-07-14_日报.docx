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2026-07-14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1.继续补充蓝图相关逻辑</w:t>
            </w:r>
            <w:r>
              <w:br/>
            </w:r>
            <w:r>
              <w:drawing>
                <wp:inline distT="0" distR="0" distB="0" distL="0">
                  <wp:extent cx="4826000" cy="30353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distT="0" distR="0" distB="0" distL="0">
                  <wp:extent cx="4826000" cy="5270500"/>
                  <wp:docPr id="2" name="Drawing 2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527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2.参加小恒的培训并下载和安装ue mcp工具，常规的ai集成到编辑器无法识别蓝图，蓝图文件都为二进制文件，但此工具可以根据生成的json表查看蓝图内容并识别相关逻辑，以下是mcp工具识别的蓝图逻辑</w:t>
            </w:r>
            <w:r>
              <w:br/>
            </w:r>
            <w:r>
              <w:drawing>
                <wp:inline distT="0" distR="0" distB="0" distL="0">
                  <wp:extent cx="4826000" cy="1905000"/>
                  <wp:docPr id="3" name="Drawing 3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c++宏中的关键字config表示编辑器中资产可配置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1.让uemcp工具去识别蓝图中的逻辑，根据我写的蓝图逻辑文档做逻辑梳理。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2.补充蓝图剩余逻辑梳理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