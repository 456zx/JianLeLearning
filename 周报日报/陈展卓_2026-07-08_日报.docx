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1.修改windows打包bug，并顺利打包并完成功能测试</w:t>
            </w:r>
            <w:r>
              <w:br/>
            </w:r>
            <w:r>
              <w:drawing>
                <wp:inline distT="0" distR="0" distB="0" distL="0">
                  <wp:extent cx="4826000" cy="43053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2.修改安卓打包bug并顺利打包并完成测试</w:t>
            </w:r>
            <w:r>
              <w:br/>
            </w:r>
            <w:r>
              <w:drawing>
                <wp:inline distT="0" distR="0" distB="0" distL="0">
                  <wp:extent cx="4826000" cy="88011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80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3.整理ue5rpg官方示例项目的大体逻辑，梳理蓝图的逻辑为文本，准备改造。</w:t>
            </w:r>
            <w:r>
              <w:br/>
            </w:r>
            <w:r>
              <w:drawing>
                <wp:inline distT="0" distR="0" distB="0" distL="0">
                  <wp:extent cx="4826000" cy="9652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ue项目中c++部分和蓝图中互相引用的地方较多，比较费时间，当前只关注蓝图部分的逻辑，重点在于将蓝图的逻辑用代码表示出来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windows打包bug问题：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</w:t>
            </w:r>
            <w:r>
              <w:rPr>
                <w:rFonts w:ascii="微软雅黑" w:hAnsi="微软雅黑" w:cs="微软雅黑" w:eastAsia="微软雅黑"/>
              </w:rPr>
              <w:t>Fatal error. Internal CLR error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解决：清除lib文件夹并重新生成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安卓打包问题：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1.打包后的游戏ui没有正常显示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原因：</w:t>
            </w:r>
            <w:r>
              <w:rPr>
                <w:rFonts w:ascii="微软雅黑" w:hAnsi="微软雅黑" w:cs="微软雅黑" w:eastAsia="微软雅黑"/>
              </w:rPr>
              <w:t xml:space="preserve">Android 包运行时没有把热更 DLL 读出来，导致 </w:t>
            </w:r>
            <w:r>
              <w:rPr>
                <w:rFonts w:ascii="微软雅黑" w:hAnsi="微软雅黑" w:cs="微软雅黑" w:eastAsia="微软雅黑"/>
              </w:rPr>
              <w:t>HotFix.Entry.Run</w:t>
            </w:r>
            <w:r>
              <w:rPr>
                <w:rFonts w:ascii="微软雅黑" w:hAnsi="微软雅黑" w:cs="微软雅黑" w:eastAsia="微软雅黑"/>
              </w:rPr>
              <w:t xml:space="preserve"> 没执行，所以游戏 UI 根本没有启动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解决：删除了本地文件判断不存在时直接失败的分支，主要在ilruntimehost这个文件的内容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明天继续梳理蓝图逻辑为文本，蓝图中引用c++的部分暂时只看注释和大致意思。重点放在理清蓝图中的逻辑。</w:t>
            </w:r>
            <w:r>
              <w:br/>
            </w:r>
            <w:r>
              <w:br/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