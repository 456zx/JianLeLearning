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2026-03-19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1.修改了部分精英怪的逻辑问题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2.修复了敌人一直挨着玩家，玩家就不受伤害的问题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3.修改了代码中潜在的性能问题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4.替换了原生unity方法为新加进来的api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5.更新为windows11，清理了电脑接口灰尘和插线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电脑今天重开了好几次，可能是windows和硬件不兼容或电源电压不稳，也可能是存储条的问题，总之已经尝试了换插座重新插拔线头等等方法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可以通过dic容器存储怪物版本的方式去识别当前的怪物状态是否发生变化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完成最后一个怪物死亡爆炸效果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在手机平台打包测试，解决打包问题并试玩</w:t>
            </w:r>
            <w:r>
              <w:br/>
            </w:r>
            <w:r>
              <w:br/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