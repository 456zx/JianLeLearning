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2026-03-31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 试玩是功夫游戏到关卡5，解锁了角色皮肤系统，分析皮肤系统功能组成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 统一了时间安排，制作和修改时间计划表，将伤害和基础数值等需要计算配表的内容放到后面，等策划和美术资源到位再逐步替换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 新开空白工程文件，网上寻找合适的美术资源并导入到工程中，ai生成部分临时场景导入到项目中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 学习了linux系统的操作指令，包括查询当前目录，进入指定目录，查看文件格式，权限等等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1.是功夫的各部分功能不难理解，但系统之间关联很多，内容多且庞大，做功能之前需要提前想好各个系统间代码的解耦，方便后续维护。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2.可以按照计划表的安排着手开始做，美术素材全用网上的代替，配表部分逻辑可以先不做或用简单数字代替。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1接入热更层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2制作主角和怪物动画预制体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3导入场景资源，配置怪物生成地点和制作第一个关卡怪物生成逻辑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4制作主角攻击范围锁定和转向</w:t>
            </w:r>
            <w:r>
              <w:br/>
            </w:r>
            <w:r>
              <w:br/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