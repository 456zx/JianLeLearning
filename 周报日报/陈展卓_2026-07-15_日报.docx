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2026-07-15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1.拆解官方示例项目UE5rpgact项目，总结跟技能有关的逻辑</w:t>
            </w:r>
            <w:r>
              <w:br/>
            </w:r>
            <w:r>
              <w:drawing>
                <wp:inline distT="0" distR="0" distB="0" distL="0">
                  <wp:extent cx="4826000" cy="26162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61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R="0" distB="0" distL="0">
                  <wp:extent cx="4826000" cy="26162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61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2.将c++和蓝图逻辑做逻辑联系和梳理。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gas大部分数值在ge配置表中体现，文档中只体现有效的ge部分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ga部分蓝图中有少量的逻辑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1.把几份文档合并为一份，补充遗漏的蓝图类，排除动画，ui，行为树，shader的部分，彻底拆解官方示例项目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