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2026-03-18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1.修改了部分敌人走路逻辑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2.修改了敌人碰撞体积和子弹的碰撞体积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3.优化了代码逻辑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4.修改了api部分内容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5.增加了注释和部分unity引擎配置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6.改了敌人走路不面朝玩家的bug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7.增加了关卡难度，平衡了数值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电脑这两天重启了好几次，明天打算找原因</w:t>
            </w:r>
            <w:r>
              <w:br/>
            </w:r>
            <w:r>
              <w:br/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switch case语法可以简化为 =&gt;表示，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_表示默认值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1.继续改进关卡平衡，为敌人波次做调整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2.增加敌人死亡特效或受击特效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3.继续学习unity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4.打包游戏到手机平台，测试调试逻辑是否正确，是否打包成功。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