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2026-06-22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1.词条在填入界面之前会先读表填取自身，自身属性会根据表中行随机抽取一个</w:t>
            </w:r>
            <w:r>
              <w:br/>
            </w:r>
            <w:r>
              <w:drawing>
                <wp:inline distT="0" distR="0" distB="0" distL="0">
                  <wp:extent cx="4267200" cy="10668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淬炼界面，增加了星级会影响初始的词条数量，在点击词条右边的锁定按钮后，点击界面右下角的淬炼按钮，剩下没锁定的词条会在表格中30个随机抽取一个，词条的数值也会根据表的范围随机抽取。词条的品质1-6对应6钟等级显示在最左边。提升界面和淬炼界面可以互相切换，点击界面周围空白处会直接关闭当前的淬炼/提升界面。</w:t>
            </w:r>
            <w:r>
              <w:br/>
            </w:r>
            <w:r>
              <w:drawing>
                <wp:inline distT="0" distR="0" distB="0" distL="0">
                  <wp:extent cx="4826000" cy="82550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2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3.增加局外武器飞行速度升级读表，武器速度可以应用到局内，现在选择的武器（最多五把）可以直接出现在局内场景，而且应用了锻造和飞行速度两个属性。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4.修改了角色界面角色在鼠标点击时会空挥两下的问题，现在点一下只会挥动一下武器</w:t>
            </w:r>
            <w:r>
              <w:br/>
            </w:r>
            <w:r>
              <w:br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1.鼠标点击时会空挥两下，在鼠标快速点击很多下时又恢复正常。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前面排掉了这些方向：</w:t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攻击 clip 本身不是两段独立攻击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 xml:space="preserve">prefab 里 </w:t>
            </w:r>
            <w:r>
              <w:rPr>
                <w:rFonts w:ascii="微软雅黑" w:hAnsi="微软雅黑" w:cs="微软雅黑" w:eastAsia="微软雅黑"/>
              </w:rPr>
              <w:t>AnimButton</w:t>
            </w:r>
            <w:r>
              <w:rPr>
                <w:rFonts w:ascii="微软雅黑" w:hAnsi="微软雅黑" w:cs="微软雅黑" w:eastAsia="微软雅黑"/>
              </w:rPr>
              <w:t xml:space="preserve"> 只有一个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不是 Battle 系统还在偷偷驱动这个角色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不是简单的页面重复打开就能解释全部现象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最后有效的修复是：</w:t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在 [KF_CharacterUIManager.cs](d:/ForkProject/Kongfu/HotfixProject~/KF_CharacterUIManager.cs) 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 xml:space="preserve">不再用 </w:t>
            </w:r>
            <w:r>
              <w:rPr>
                <w:rFonts w:ascii="微软雅黑" w:hAnsi="微软雅黑" w:cs="微软雅黑" w:eastAsia="微软雅黑"/>
              </w:rPr>
              <w:t>_Attack</w:t>
            </w:r>
            <w:r>
              <w:rPr>
                <w:rFonts w:ascii="微软雅黑" w:hAnsi="微软雅黑" w:cs="微软雅黑" w:eastAsia="微软雅黑"/>
              </w:rPr>
              <w:t xml:space="preserve"> / </w:t>
            </w:r>
            <w:r>
              <w:rPr>
                <w:rFonts w:ascii="微软雅黑" w:hAnsi="微软雅黑" w:cs="微软雅黑" w:eastAsia="微软雅黑"/>
              </w:rPr>
              <w:t>_Idle</w:t>
            </w:r>
            <w:r>
              <w:rPr>
                <w:rFonts w:ascii="微软雅黑" w:hAnsi="微软雅黑" w:cs="微软雅黑" w:eastAsia="微软雅黑"/>
              </w:rPr>
              <w:t xml:space="preserve"> trigger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 xml:space="preserve">改成直接播放状态名 </w:t>
            </w:r>
            <w:r>
              <w:rPr>
                <w:rFonts w:ascii="微软雅黑" w:hAnsi="微软雅黑" w:cs="微软雅黑" w:eastAsia="微软雅黑"/>
              </w:rPr>
              <w:t>ATTACK</w:t>
            </w:r>
            <w:r>
              <w:rPr>
                <w:rFonts w:ascii="微软雅黑" w:hAnsi="微软雅黑" w:cs="微软雅黑" w:eastAsia="微软雅黑"/>
              </w:rPr>
              <w:t xml:space="preserve"> / </w:t>
            </w:r>
            <w:r>
              <w:rPr>
                <w:rFonts w:ascii="微软雅黑" w:hAnsi="微软雅黑" w:cs="微软雅黑" w:eastAsia="微软雅黑"/>
              </w:rPr>
              <w:t>IDLE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原因：trigger 方案会受当前 Animator 内部状态、trigger 消费顺序、过渡时机影响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直接播放状态则更确定，Character 页这种纯展示型场景更适合这种写法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结论：Character 页的角色攻击在展示场景里不适合走 trigger 状态驱动，直接播 </w:t>
            </w:r>
            <w:r>
              <w:rPr>
                <w:rFonts w:ascii="微软雅黑" w:hAnsi="微软雅黑" w:cs="微软雅黑" w:eastAsia="微软雅黑"/>
              </w:rPr>
              <w:t>ATTACK/IDLE</w:t>
            </w:r>
            <w:r>
              <w:rPr>
                <w:rFonts w:ascii="微软雅黑" w:hAnsi="微软雅黑" w:cs="微软雅黑" w:eastAsia="微软雅黑"/>
              </w:rPr>
              <w:t xml:space="preserve"> 状态更稳定</w:t>
            </w:r>
            <w:r>
              <w:br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调试发现，</w:t>
            </w:r>
            <w:r>
              <w:rPr>
                <w:rFonts w:ascii="微软雅黑" w:hAnsi="微软雅黑" w:cs="微软雅黑" w:eastAsia="微软雅黑"/>
                <w:b w:val="on"/>
              </w:rPr>
              <w:t>perkInfo</w:t>
            </w:r>
            <w:r>
              <w:rPr>
                <w:rFonts w:ascii="微软雅黑" w:hAnsi="微软雅黑" w:cs="微软雅黑" w:eastAsia="微软雅黑"/>
                <w:b w:val="on"/>
              </w:rPr>
              <w:t xml:space="preserve"> 这个局部对象跨 </w:t>
            </w:r>
            <w:r>
              <w:rPr>
                <w:rFonts w:ascii="微软雅黑" w:hAnsi="微软雅黑" w:cs="微软雅黑" w:eastAsia="微软雅黑"/>
                <w:b w:val="on"/>
              </w:rPr>
              <w:t>await</w:t>
            </w:r>
            <w:r>
              <w:rPr>
                <w:rFonts w:ascii="微软雅黑" w:hAnsi="微软雅黑" w:cs="微软雅黑" w:eastAsia="微软雅黑"/>
                <w:b w:val="on"/>
              </w:rPr>
              <w:t xml:space="preserve"> 之后丢失了引用，也就是内部函数填充好了，将</w:t>
            </w:r>
            <w:r>
              <w:rPr>
                <w:rFonts w:ascii="微软雅黑" w:hAnsi="微软雅黑" w:cs="微软雅黑" w:eastAsia="微软雅黑"/>
                <w:b w:val="on"/>
              </w:rPr>
              <w:t>perkInfo作为参数传出来后</w:t>
            </w:r>
            <w:r>
              <w:rPr>
                <w:rFonts w:ascii="微软雅黑" w:hAnsi="微软雅黑" w:cs="微软雅黑" w:eastAsia="微软雅黑"/>
                <w:b w:val="on"/>
              </w:rPr>
              <w:t>，到下一个函数使用时发现引用丢失。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原因：在普通 C# 里这通常没事，但在热更/ILRuntime 环境里，引用类型局部变量跨 </w:t>
            </w:r>
            <w:r>
              <w:rPr>
                <w:rFonts w:ascii="微软雅黑" w:hAnsi="微软雅黑" w:cs="微软雅黑" w:eastAsia="微软雅黑"/>
              </w:rPr>
              <w:t>await</w:t>
            </w:r>
            <w:r>
              <w:rPr>
                <w:rFonts w:ascii="微软雅黑" w:hAnsi="微软雅黑" w:cs="微软雅黑" w:eastAsia="微软雅黑"/>
              </w:rPr>
              <w:t xml:space="preserve"> 后变 </w:t>
            </w:r>
            <w:r>
              <w:rPr>
                <w:rFonts w:ascii="微软雅黑" w:hAnsi="微软雅黑" w:cs="微软雅黑" w:eastAsia="微软雅黑"/>
              </w:rPr>
              <w:t>null</w:t>
            </w:r>
            <w:r>
              <w:rPr>
                <w:rFonts w:ascii="微软雅黑" w:hAnsi="微软雅黑" w:cs="微软雅黑" w:eastAsia="微软雅黑"/>
              </w:rPr>
              <w:t xml:space="preserve"> 是完全可能发生的。所以问题可归类为</w:t>
            </w:r>
            <w:r>
              <w:rPr>
                <w:rFonts w:ascii="微软雅黑" w:hAnsi="微软雅黑" w:cs="微软雅黑" w:eastAsia="微软雅黑"/>
                <w:b w:val="on"/>
              </w:rPr>
              <w:t>异步作用域里引用对象失效。所以遇到await时，需要把</w:t>
            </w:r>
            <w:r>
              <w:rPr>
                <w:rFonts w:ascii="微软雅黑" w:hAnsi="微软雅黑" w:cs="微软雅黑" w:eastAsia="微软雅黑"/>
                <w:b w:val="on"/>
              </w:rPr>
              <w:t>perkInfo内部的值直接拿出来及时用，不然可能丢失，需要多调试解决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如下是会出现问题的例子：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var perkInfo = ...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await ...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Use(perkInfo.Explain, perkInfo.Value1)</w:t>
            </w:r>
            <w:r>
              <w:br/>
            </w:r>
            <w:r>
              <w:br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1.继续做完淬炼界面的剩余逻辑，给抽取武器界面加个抽取结果页面，完成局内词条接入。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2.检查代码中不规范的部分做修改，找出没有用热更层的部分去修改，检查功能的完整型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