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2026-03-16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1.增加伤害数字上移消失效果，新增找到实体子控件设置文本的api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2.增加受击屏幕抖动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3.增加碰撞的伤害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4.增加表格hp字段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5.增加游戏结束界面和重启逻辑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目前api只提供了获取当前实体的id功能，但是没办法获取具体预制体下的子项id的功能，这样如果我想绑定一个相对于主预制体位置的子预制体，会导致无法找到这个子预制体并改变位置，后续会跟小恒讨论这个功能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1.由于是过程化编程，还是需要格外注意时序的问题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2.活用ai可以大幅提升效率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3.关于api功能，可能还需要补充部分容器的功能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1.继续寻找缺失的api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2.商量子预制体的问题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3.继续学习c#和做gameplay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