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2026-06-24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1.修改敌人血量显示，敌人现在血条能正常显示当前血量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2.修改部分损害的meta文件报错问题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3.修改战斗界面主角偶尔消失的问题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4.修复小李飞刀函数传参失败导致敌人id接收不到的问题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5.修改部分没有用热更层函数直接使用对象的问题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1.今天在检查技能效果时，小李飞刀技能无法生成下一发子弹，打断点才知道函数参数中带out var value的参数如果下一行是await就无法正常传递value值，这个value值会在离开当前函数作用域时清空，out关键字无法发挥传递作用。</w:t>
            </w:r>
            <w:r>
              <w:br/>
            </w:r>
            <w:r>
              <w:drawing>
                <wp:inline distT="0" distR="0" distB="0" distL="0">
                  <wp:extent cx="4826000" cy="11938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后新开了个项目验证是否就是ilruntime插件的问题，测试结果如下。说明就是插件的问题</w:t>
            </w:r>
            <w:r>
              <w:br/>
            </w:r>
            <w:r>
              <w:drawing>
                <wp:inline distT="0" distR="0" distB="0" distL="0">
                  <wp:extent cx="4826000" cy="15113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解决：之后项目尽量用return value去回调数组的方式传递多个参数，out关键字尽量少用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渲染优化流程：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1.prefeb选择预热（KF_EnemyPrefabPaths）：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作用：提前生成对象，防止第一次加载卡顿，返回预制体路径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2.实体注册（KF_EnemyAgent）：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作用：是“敌人进入战斗系统”的关键接点，在敌人生成时写入id，注册rigidbody，打开ui等等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3.运动批处理（KongfuRuntimeApi）：批量计算敌人移动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4.批量视觉处理（KongfuRuntimeApi）：注册成功后，敌人状态切换不再走 Animator Trigger，而是走 SetBatchedNormalEnemyVisualState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作用：用统一的批量组件替代单个敌人的原生动画可视化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 状态驱动（KF_EnemyAgent）：SetBatchedNormalEnemyVisualState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UsesBatchedVisual == true：走 batched visual state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UsesBatchedVisual == false：走 Animator Trigger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6.回收：批量渲染器内部状态清理，防止下一次复用对象时状态问题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1.继续寻找没有用热更层函数的地方做修改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2.继续找技能方面的功能是否有问题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3.增加相关注释，优化代码，做总结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4.打包到微信小游戏做测试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