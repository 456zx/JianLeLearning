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2026-07-13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1.继续分解UERPG蓝图逻辑，并写下相关逻辑，</w:t>
            </w:r>
            <w:r>
              <w:br/>
            </w:r>
            <w:r>
              <w:drawing>
                <wp:inline distT="0" distR="0" distB="0" distL="0">
                  <wp:extent cx="4826000" cy="39878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98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826000" cy="48641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86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1.电脑最近经常自动重启，让ai去诊断问题，可能是驱动导致的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蓝图也可以绑定c++声明的委托，而且委托函数可以在蓝图中调用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1.继续做蓝图逻辑说明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2.排除电脑驱动问题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