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2026-07-03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1.总结功夫项目文档，完整的介绍了从中间层和热更层的关系，到热更产物产出原理，最后到操作方法路径。</w:t>
            </w:r>
            <w:r>
              <w:br/>
            </w:r>
            <w:r>
              <w:drawing>
                <wp:inline distT="0" distR="0" distB="0" distL="0">
                  <wp:extent cx="4826000" cy="33147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2.继续制作汇报ppt</w:t>
            </w:r>
            <w:r>
              <w:br/>
            </w:r>
            <w:r>
              <w:drawing>
                <wp:inline distT="0" distR="0" distB="0" distL="0">
                  <wp:extent cx="4826000" cy="25654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56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1.文档中的图片目前查看不了，可能是路径问题，需要存相对路径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热更文件夹的csproj工程文件需要手动创建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1.改善ppt内容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2.做实习汇报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3.做ue项目移植相关工作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