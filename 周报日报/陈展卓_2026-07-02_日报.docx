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2026-07-02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1.汇总这三个月以来的工作内容，做收集和整理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2.制作实习汇报ppt，包括工作汇报，自学内容，总结项目框架，踩坑解决和学习能里体系化构建，最后还有未来规划。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3.将类是功夫做收尾工作，做开发文档。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4.做踩坑总结，制作相关文档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br/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这三个月总共做了两个项目，我将分别做总结，但重点在第二个是功夫项目。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1.做是功夫收尾工作，将项目文档做完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2.继续制作ppt，将文档和视频收集并展示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