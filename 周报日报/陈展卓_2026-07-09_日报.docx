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2026-07-09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1.编写ue5rpg蓝图说明文档，对不同的类中不同的函数分析其逻辑并做解释。</w:t>
            </w:r>
            <w:r>
              <w:br/>
            </w:r>
            <w:r>
              <w:drawing>
                <wp:inline distT="0" distR="0" distB="0" distL="0">
                  <wp:extent cx="4826000" cy="46990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469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R="0" distB="0" distL="0">
                  <wp:extent cx="4826000" cy="51816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51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2.分析官方示例中各个部分游戏逻辑，蓝图类和动画直接的连接是怎么样的，接口在什么地方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之前修改的一个功能，将玩家连段攻击该坏了，现在已经修改回去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1.查看某一个基类虚函数功能时，可以通过搜索关键字override，就可以找到所有派生类怎么写的了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2.ufunction中有config关键字时，可以去引擎的资源管理位置去寻找是否有配置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1.继续写文档，分析蓝图中每个部分的功能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