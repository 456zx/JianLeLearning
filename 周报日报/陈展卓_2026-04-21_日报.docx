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05956"/>
    <w:p w14:paraId="772CDE24"/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5"/>
        <w:tblW w:w="9241" w:type="dxa"/>
        <w:tblInd w:w="-3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411"/>
        <w:gridCol w:w="1972"/>
        <w:gridCol w:w="1130"/>
        <w:gridCol w:w="295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22F81FBE">
            <w:pPr>
              <w:jc w:val="center"/>
              <w:rPr>
                <w:rFonts w:ascii="Arial Unicode MS" w:hAnsi="Arial Unicode MS" w:eastAsia="Arial Unicode MS" w:cs="Arial Unicode MS"/>
                <w:b/>
                <w:sz w:val="32"/>
                <w:szCs w:val="32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</w:rPr>
              <w:t>日期</w:t>
            </w:r>
          </w:p>
        </w:tc>
        <w:tc>
          <w:tcPr>
            <w:tcW w:w="1411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972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陈展卓</w:t>
            </w:r>
          </w:p>
        </w:tc>
        <w:tc>
          <w:tcPr>
            <w:tcW w:w="1130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295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6B0F7B7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2026-04-21</w:t>
            </w:r>
          </w:p>
        </w:tc>
        <w:tc>
          <w:tcPr>
            <w:tcW w:w="1411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6060" w:type="dxa"/>
            <w:gridSpan w:val="3"/>
          </w:tcPr>
          <w:p w14:paraId="06D31DB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3" w:hRule="atLeast"/>
        </w:trPr>
        <w:tc>
          <w:tcPr>
            <w:tcW w:w="1770" w:type="dxa"/>
            <w:vAlign w:val="center"/>
          </w:tcPr>
          <w:p w14:paraId="5F8C8D9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工作完</w:t>
            </w:r>
          </w:p>
          <w:p w14:paraId="53D6FF3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成情况</w:t>
            </w:r>
          </w:p>
        </w:tc>
        <w:tc>
          <w:tcPr>
            <w:tcW w:w="7471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1.制作主战斗界面3个勾玉对应ui，在玩家首次点击时会出现建造的ui图标，在选择后会生成对应的勾玉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2.勾玉的升级和敌人精英掉落勾玉，在10个勾玉时玩家点击才能正常升级，并且会消耗对应勾玉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3.每次消耗勾玉材料会增加勾玉对应攻击力，数值通过json表相连。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4.勾玉在遇敌后会自动攻击，在敌人离开范围后切换为后来进入的敌人。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5.制作了手机平台的测试用例，点击后会一次性生成50个敌人，左上方可以查看帧率。</w:t>
            </w:r>
            <w:r>
              <w:br/>
            </w:r>
            <w:r>
              <w:drawing>
                <wp:inline distT="0" distR="0" distB="0" distL="0">
                  <wp:extent cx="4826000" cy="8470900"/>
                  <wp:docPr id="1" name="Drawing 1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847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5" w:hRule="atLeast"/>
        </w:trPr>
        <w:tc>
          <w:tcPr>
            <w:tcW w:w="1770" w:type="dxa"/>
            <w:vAlign w:val="center"/>
          </w:tcPr>
          <w:p w14:paraId="31C1D3B5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遇到问题</w:t>
            </w:r>
          </w:p>
        </w:tc>
        <w:tc>
          <w:tcPr>
            <w:tcW w:w="7471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1.微信小程序的界面显示有些问题，能在调试界面看到包体体积过大的报错，也可能是ui不适配的问题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2.初次打包时的帧率不高，同时容纳100人就出现卡顿，小恒通过动画转换工具将骨骼动画转换为了帧动画，提高了性能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3.2d游戏不需要复杂的碰撞系统，小恒将碰撞相关的逻辑改为跟距离有关的检测逻辑，提高了性能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4.游戏人物中的shader资源没做过优化，明天将所有shader移除或者进行统一渲染优化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5.打包微信小程序时，出现ilruntimedebug问题，在设置中可以将其关掉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6.打包微信小程序时出现首包加载问题，从cdn设置为小游戏包内得到解决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7.微信小游戏不能在失去dll的情况下加载</w:t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7" w:hRule="atLeast"/>
        </w:trPr>
        <w:tc>
          <w:tcPr>
            <w:tcW w:w="1770" w:type="dxa"/>
            <w:vAlign w:val="center"/>
          </w:tcPr>
          <w:p w14:paraId="14672145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分析总结</w:t>
            </w:r>
          </w:p>
        </w:tc>
        <w:tc>
          <w:tcPr>
            <w:tcW w:w="7471" w:type="dxa"/>
            <w:gridSpan w:val="4"/>
          </w:tcPr>
          <w:p w14:paraId="1A92C29B">
            <w:pPr>
              <w:jc w:val="both"/>
              <w:rPr>
                <w:sz w:val="24"/>
                <w:szCs w:val="24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1.Json文件可能出现逗号多一个或少一个问题，可以通过jsonstudio去自动修复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2.c#的队列出栈入栈可能会有遗漏风险，可以通过一个hash容器去同步增减元素，然后通过hash去当作判断条件。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3.可以将部分ui提前做到屏幕上，去控制显示隐藏打到开关效果。</w:t>
            </w:r>
          </w:p>
        </w:tc>
      </w:tr>
      <w:tr w14:paraId="6BB3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5" w:hRule="atLeast"/>
        </w:trPr>
        <w:tc>
          <w:tcPr>
            <w:tcW w:w="1770" w:type="dxa"/>
            <w:vAlign w:val="center"/>
          </w:tcPr>
          <w:p w14:paraId="7AE4518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明天计划</w:t>
            </w:r>
          </w:p>
        </w:tc>
        <w:tc>
          <w:tcPr>
            <w:tcW w:w="7471" w:type="dxa"/>
            <w:gridSpan w:val="4"/>
            <w:vAlign w:val="center"/>
          </w:tcPr>
          <w:p w14:paraId="45D7B1A0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1.解决微信小程序的显示问题，优化游戏的渲染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2.继续做玩家的技能逻辑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3.测试游戏的帧率极限，测试ios，微信小程序中屏幕最多能容纳多少玩家</w:t>
            </w:r>
          </w:p>
        </w:tc>
      </w:tr>
    </w:tbl>
    <w:p w14:paraId="391352AB">
      <w:pPr>
        <w:jc w:val="left"/>
        <w:rPr>
          <w:rFonts w:hint="eastAsia"/>
          <w:sz w:val="24"/>
          <w:szCs w:val="24"/>
        </w:rPr>
      </w:pPr>
    </w:p>
    <w:p w14:paraId="725CEE3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备注：1、请于每日下班前</w:t>
      </w:r>
      <w:r>
        <w:rPr>
          <w:rFonts w:hint="eastAsia"/>
          <w:sz w:val="24"/>
          <w:szCs w:val="24"/>
          <w:lang w:val="en-US" w:eastAsia="zh-CN"/>
        </w:rPr>
        <w:t>提交</w:t>
      </w:r>
      <w:r>
        <w:rPr>
          <w:rFonts w:hint="eastAsia"/>
          <w:sz w:val="24"/>
          <w:szCs w:val="24"/>
        </w:rPr>
        <w:t>，如遇紧急或外出</w:t>
      </w:r>
      <w:r>
        <w:rPr>
          <w:rFonts w:hint="eastAsia"/>
          <w:sz w:val="24"/>
          <w:szCs w:val="24"/>
          <w:lang w:val="en-US" w:eastAsia="zh-CN"/>
        </w:rPr>
        <w:t>情况需次日</w:t>
      </w:r>
      <w:r>
        <w:rPr>
          <w:rFonts w:hint="eastAsia"/>
          <w:sz w:val="24"/>
          <w:szCs w:val="24"/>
        </w:rPr>
        <w:t>补</w:t>
      </w:r>
      <w:r>
        <w:rPr>
          <w:rFonts w:hint="eastAsia"/>
          <w:sz w:val="24"/>
          <w:szCs w:val="24"/>
          <w:lang w:val="en-US" w:eastAsia="zh-CN"/>
        </w:rPr>
        <w:t>交</w:t>
      </w:r>
      <w:r>
        <w:rPr>
          <w:rFonts w:hint="eastAsia"/>
          <w:sz w:val="24"/>
          <w:szCs w:val="24"/>
        </w:rPr>
        <w:t>。</w:t>
      </w:r>
    </w:p>
    <w:p w14:paraId="43C93D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       </w:t>
      </w:r>
    </w:p>
    <w:sectPr>
      <w:pgSz w:w="11906" w:h="16838"/>
      <w:pgMar w:top="426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91658"/>
    <w:rsid w:val="002A0814"/>
    <w:rsid w:val="002D642C"/>
    <w:rsid w:val="007641BB"/>
    <w:rsid w:val="00797420"/>
    <w:rsid w:val="0091435D"/>
    <w:rsid w:val="009E6A6C"/>
    <w:rsid w:val="00A13EF5"/>
    <w:rsid w:val="00A24C93"/>
    <w:rsid w:val="00C17485"/>
    <w:rsid w:val="022162E7"/>
    <w:rsid w:val="074E3014"/>
    <w:rsid w:val="08771644"/>
    <w:rsid w:val="1075084D"/>
    <w:rsid w:val="128916C6"/>
    <w:rsid w:val="1322643E"/>
    <w:rsid w:val="1883796C"/>
    <w:rsid w:val="326B25B0"/>
    <w:rsid w:val="49ED5BF9"/>
    <w:rsid w:val="666367D4"/>
    <w:rsid w:val="6B691658"/>
    <w:rsid w:val="7FA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media/image1.png" Type="http://schemas.openxmlformats.org/officeDocument/2006/relationships/image"/></Relationships>
</file>

<file path=word/_rels/settings.xml.rels><?xml version="1.0" encoding="UTF-8" standalone="no"?><Relationships xmlns="http://schemas.openxmlformats.org/package/2006/relationships"><Relationship Id="rId1" Target="file:///C:/Users/1/AppData/Roaming/Kingsoft/office6/templates/download/04cae955-1b02-4c38-b8cd-6cfdb1094b23/&#24037;&#20316;&#26085;&#25253;&#34920;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工作日报表.docx</Template>
  <Pages>1</Pages>
  <Words>73</Words>
  <Characters>125</Characters>
  <Lines>1</Lines>
  <Paragraphs>1</Paragraphs>
  <TotalTime>3</TotalTime>
  <ScaleCrop>false</ScaleCrop>
  <LinksUpToDate>false</LinksUpToDate>
  <CharactersWithSpaces>136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2024-08-25T06:09:00Z</dcterms:created>
  <dc:creator>小农村</dc:creator>
  <cp:lastModifiedBy>规则长方体空间移动工程师</cp:lastModifiedBy>
  <dcterms:modified xsi:type="dcterms:W3CDTF">2026-01-05T09:08:42Z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UUID">
    <vt:lpwstr>v1.0_mb_+9AnYhVUe/jkH8C/Rpvwlw==</vt:lpwstr>
  </property>
  <property fmtid="{D5CDD505-2E9C-101B-9397-08002B2CF9AE}" pid="4" name="ICV">
    <vt:lpwstr>121727159C5A4FF5BF36FDA524FBDCAE_11</vt:lpwstr>
  </property>
  <property fmtid="{D5CDD505-2E9C-101B-9397-08002B2CF9AE}" pid="5" name="KSOTemplateDocerSaveRecord">
    <vt:lpwstr>eyJoZGlkIjoiOGFhNzczMWNjNDI1ZGVmNjY4NmFmMmMxMmY4YWRjNzUiLCJ1c2VySWQiOiI0OTc5NjQ4NzEifQ==</vt:lpwstr>
  </property>
</Properties>
</file>