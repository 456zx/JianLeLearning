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2026-06-02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1.熟悉之前写的代码和小恒增加的功能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2.修改主角6维属性中生命值和攻击力接错的问题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3.修改主角和其攻击范围在地图中的位置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4.增加场景底部ui界面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5.增加大厅的开始界面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6.连接了大厅的开始按钮和底部的界面切换按钮逻辑，现在会优先显示大厅界面，点击后才进入战斗界面</w:t>
            </w:r>
            <w:r>
              <w:br/>
            </w:r>
            <w:r>
              <w:drawing>
                <wp:inline distT="0" distR="0" distB="0" distL="0">
                  <wp:extent cx="4826000" cy="80264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2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1.脚本层代码被封装为插件，需要小恒提供源码供阅读</w:t>
            </w:r>
            <w:r>
              <w:br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1.ui预制体在跟节点增加rect和cavas能够更好的管理位置，否则会出现锚点问题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2.raycaster可以在button对应的目录下加，也可以直接加到最上层，看具体功能。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3.ui引擎脚本中显示localscale为0，0，0是正常的，只有在运行时这个值才会改变，所以ai有时候会认为这个是导致ui看不见的原因，可以多从根节点是否设置正确找原因，原因一般就出在预制体上。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1.做练功房的属性面板，将基础属性连接表格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2.将练功房的属性作为基础属性接入局内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