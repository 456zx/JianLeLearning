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2026-02-28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1.学习c#中协程，异步，unitask的使用及其区别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2.接入新项目，并成功调试。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unity编辑器的偏好设置无法识别trae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1.协程是一种用户态的轻量级线程，由程序员控制其调度。协程的执行是协作式而非抢占式的，即同一时间只能有一个协程在执行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2.当使用yield return时，编译器会自动生成一个实现了 IEnumerator 的状态机类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3.异步编程允许程序在等待长时间操作（如文件IO、网络请求）完成时，继续执行其他任务，而不是阻塞当前线程。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4.await表示让当前线程继续往后执行，当前的任务先阻塞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5.unitask类似于c#异步async的用法，底层为结构体存储，无gc分配。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1.继续学习c#的其他特性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2.继续调试项目并尝试增加功能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