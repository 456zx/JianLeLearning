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2026-03-23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1.完成保存和加载游戏逻辑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2.解决了打包前的编译bug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3.成功打包了微信小游戏</w:t>
            </w:r>
            <w:r>
              <w:br/>
            </w:r>
            <w:r>
              <w:drawing>
                <wp:inline distT="0" distR="0" distB="0" distL="0">
                  <wp:extent cx="4826000" cy="28956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1.小程序打包插件导入后，ilruntime和微信小游戏打包插件中代码引用名有冲突，导致编译失败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通过更改命名空间名解决问题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2.小程序打包时遇到player和editor冲突问题，通过将ilruntime中debug功能去掉得以解决</w:t>
            </w:r>
            <w:r>
              <w:br/>
            </w:r>
            <w:r>
              <w:drawing>
                <wp:inline distT="0" distR="0" distB="0" distL="0">
                  <wp:extent cx="4826000" cy="28956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3.小程序内报错，提示资源引用错误，通过设置首包资源加载方式得以解决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4.pc端功能正常，但手机端缺少功能，之后将通过上log信息去排查问题。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1.尽量不改插件源码，引用冲突可以改命名空间名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2.可以通过ai+官方或论坛的方式解决问题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3.打包的问题需要在打包前的文件去解决。</w:t>
            </w:r>
            <w:r>
              <w:br/>
            </w:r>
            <w:r>
              <w:br/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1.继续测试功能是否完整并上架，用手机试玩游戏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2.增加虚拟按键适配输入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