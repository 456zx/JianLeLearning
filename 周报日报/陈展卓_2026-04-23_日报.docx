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2026-04-23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1.完成ios平台的调试，测试了达到性能瓶颈时的敌人数量。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2.汇总了微信小游戏，安卓，ios平台的测试结果，分析不同阶段的画面表现和达到性能瓶颈的敌人数量。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3.检查了代码中因优化而改变的写法和逻辑，修复了子弹因优化改为0.2s后删除的逻辑，改为用距离检测去删除子弹。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4.修改了小李飞刀技能逻辑，现在不会通过碰撞去发射子弹，而是通过距离检测去额外发射子弹。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5.修改了伤害飘字和子弹命中时机不同步的问题。</w:t>
            </w:r>
            <w:r>
              <w:br/>
            </w:r>
            <w:r>
              <w:drawing>
                <wp:inline distT="0" distR="0" distB="0" distL="0">
                  <wp:extent cx="4826000" cy="79883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798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1.ios打包时遇到ilruntime没有加载awake问题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ios打包时遇到ilruntime没有加载热更dll问题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解决：发现引擎没有勾选ilruntime hotfix脚本，里面记载了更新的位置和更新id。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2.小李飞刀子弹消失问题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解决：将子弹改为异步生成。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1.找打包错误，限定为failure或fail的位置，然后检查哪些是无关紧要的问题，哪些是真的决定打包失败的问题，然后根据问题逐个排查原因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可以从引擎的打包配置，脚本挂载配置，代码跨平台适配性这几方面去检查原因。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方法：将打包的错误信息发给ai。找到官方文档去对照打包配置。去网上各大论坛找其他人解决办法。再次检查挂载脚本配置是否正确。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1.继续做剩余的技能，按照计划表制作3个技能，在网上找简易资源进行简单配置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2.修复金钟罩的技能逻辑，使得不用依赖碰撞就可以将敌人弹开。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3.修复其余的未知碰撞逻辑，优化为根据距离去检测。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