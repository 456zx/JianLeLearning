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2026-03-02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1.读懂小恒写的方块跳动，和俄罗斯方块的demo，掌握ilruntime和游戏逻辑分文件编写思想。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2.学习c#代码过程化编写的思想，对比c++与c#的编写区别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3.熟悉unity开发中各个模块的使用，如ui，摄像机。</w:t>
            </w:r>
            <w:r>
              <w:br/>
            </w:r>
            <w:r>
              <w:br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游戏demo打包显示错误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1方块洗牌逻辑中，可以用倒序遍历+交换的方式进行洗牌，这样可以避免改变数组中元素使得后方数组移动。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2int转换为string，用引擎内置tostring会产生gc，可以使用自己缓存的方式去转换。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3变量后面加！代表告诉编辑器这个变量不为空，防止警告。加？表示可空变量，使用时需要注意。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4通过游戏主逻辑调用api，然后在api中内存、对象管理的方式，将业务层区分开，方便快速开发。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1.移植网上开源demo到现有的项目中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2.熟悉现有的api层功能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