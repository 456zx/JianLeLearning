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2026-06-30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1.之前局内重启时，会出现技能图标又添加了一排跟上局一样的技能图标，属于逻辑漏洞，已经修复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2.增加第二，第三个关卡的背景图，并接入关卡配置数据表，控制敌人的出现时机和敌人血量，速度等。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3.大厅界面增加切换关卡的按钮，可以在1-3个关卡之间切换</w:t>
            </w:r>
            <w:r>
              <w:br/>
            </w:r>
            <w:r>
              <w:drawing>
                <wp:inline distT="0" distR="0" distB="0" distL="0">
                  <wp:extent cx="4826000" cy="79756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4.增加了退出局内战斗界面和相关逻辑，点击确认会离开当前关卡回到大厅</w:t>
            </w:r>
            <w:r>
              <w:br/>
            </w:r>
            <w:r>
              <w:drawing>
                <wp:inline distT="0" distR="0" distB="0" distL="0">
                  <wp:extent cx="4826000" cy="79502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5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5.修改了玩家血条刷新时机，现在死亡重开和进入关卡都会立即刷新血条一次。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1.独孤九剑技能现在用子弹预制体代替剑的模型，原来技能只应用伤害但看不见技能的模型。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1.可以多做通用预制体，类似于类继承的方式减少ui界面制作的工作量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1.继续完成剩余的bug修复，继续检查有无问题，做收尾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2.测试打包，修复打包bug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